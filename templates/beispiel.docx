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3B3679" w14:textId="77777777" w:rsidR="00F94F71" w:rsidRDefault="00D7765D">
      <w:pPr>
        <w:ind w:left="0" w:right="-213" w:hanging="2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Verdana" w:eastAsia="Verdana" w:hAnsi="Verdana" w:cs="Verdana"/>
          <w:noProof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75FE48B4" wp14:editId="37382664">
            <wp:simplePos x="0" y="0"/>
            <wp:positionH relativeFrom="column">
              <wp:posOffset>2607310</wp:posOffset>
            </wp:positionH>
            <wp:positionV relativeFrom="paragraph">
              <wp:posOffset>22860</wp:posOffset>
            </wp:positionV>
            <wp:extent cx="736600" cy="736600"/>
            <wp:effectExtent l="0" t="0" r="0" b="0"/>
            <wp:wrapNone/>
            <wp:docPr id="822621220" name="Picture 3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21220" name="Picture 3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A16">
        <w:rPr>
          <w:rFonts w:ascii="Arial Narrow" w:eastAsia="Arial Narrow" w:hAnsi="Arial Narrow" w:cs="Arial Narrow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58DB1" wp14:editId="3BB97E17">
                <wp:simplePos x="0" y="0"/>
                <wp:positionH relativeFrom="column">
                  <wp:posOffset>3048391</wp:posOffset>
                </wp:positionH>
                <wp:positionV relativeFrom="paragraph">
                  <wp:posOffset>-59055</wp:posOffset>
                </wp:positionV>
                <wp:extent cx="3108960" cy="1020445"/>
                <wp:effectExtent l="0" t="0" r="2540" b="0"/>
                <wp:wrapNone/>
                <wp:docPr id="1550866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1020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E653CE" w14:textId="77777777" w:rsidR="00974A16" w:rsidRDefault="00974A16" w:rsidP="00974A16">
                            <w:pPr>
                              <w:ind w:left="0" w:right="-81" w:hanging="2"/>
                              <w:jc w:val="right"/>
                              <w:rPr>
                                <w:rFonts w:ascii="Arial Narrow" w:eastAsia="Arial Narrow" w:hAnsi="Arial Narrow" w:cs="Arial Narro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eastAsia="Arial Narrow" w:hAnsi="Arial Narrow" w:cs="Arial Narrow"/>
                                <w:sz w:val="20"/>
                                <w:szCs w:val="20"/>
                              </w:rPr>
                              <w:t>Mental Health &amp; Coaching Privatpraxis</w:t>
                            </w:r>
                          </w:p>
                          <w:p w14:paraId="2029F1A9" w14:textId="77777777" w:rsidR="00974A16" w:rsidRDefault="00974A16" w:rsidP="00974A16">
                            <w:pPr>
                              <w:ind w:left="0" w:right="-81" w:hanging="2"/>
                              <w:jc w:val="right"/>
                              <w:rPr>
                                <w:rFonts w:ascii="Arial Narrow" w:eastAsia="Arial Narrow" w:hAnsi="Arial Narrow" w:cs="Arial Narro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eastAsia="Arial Narrow" w:hAnsi="Arial Narrow" w:cs="Arial Narrow"/>
                                <w:sz w:val="16"/>
                                <w:szCs w:val="16"/>
                              </w:rPr>
                              <w:t>Neue Mainzer Straße 84 2.OG</w:t>
                            </w:r>
                          </w:p>
                          <w:p w14:paraId="0428A28F" w14:textId="77777777" w:rsidR="00974A16" w:rsidRDefault="00974A16" w:rsidP="00974A16">
                            <w:pPr>
                              <w:ind w:left="0" w:right="-81" w:hanging="2"/>
                              <w:jc w:val="right"/>
                              <w:rPr>
                                <w:rFonts w:ascii="Arial Narrow" w:eastAsia="Arial Narrow" w:hAnsi="Arial Narrow" w:cs="Arial Narro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 Narrow" w:eastAsia="Arial Narrow" w:hAnsi="Arial Narrow" w:cs="Arial Narrow"/>
                                <w:sz w:val="16"/>
                                <w:szCs w:val="16"/>
                              </w:rPr>
                              <w:t>60311 Frankfurt am Main</w:t>
                            </w:r>
                          </w:p>
                          <w:p w14:paraId="25F10A56" w14:textId="77777777" w:rsidR="00974A16" w:rsidRDefault="00974A16" w:rsidP="00974A16">
                            <w:pPr>
                              <w:ind w:left="0" w:right="-81" w:hanging="2"/>
                              <w:jc w:val="right"/>
                              <w:rPr>
                                <w:rFonts w:ascii="Arial Narrow" w:eastAsia="Arial Narrow" w:hAnsi="Arial Narrow" w:cs="Arial Narrow"/>
                                <w:sz w:val="16"/>
                                <w:szCs w:val="16"/>
                              </w:rPr>
                            </w:pPr>
                            <w:r w:rsidRPr="00C92573">
                              <w:rPr>
                                <w:rFonts w:ascii="Arial Narrow" w:eastAsia="Arial Narrow" w:hAnsi="Arial Narrow" w:cs="Arial Narrow"/>
                                <w:sz w:val="16"/>
                                <w:szCs w:val="16"/>
                              </w:rPr>
                              <w:t>Tel</w:t>
                            </w:r>
                            <w:r>
                              <w:rPr>
                                <w:rFonts w:ascii="Arial Narrow" w:eastAsia="Arial Narrow" w:hAnsi="Arial Narrow" w:cs="Arial Narrow"/>
                                <w:sz w:val="16"/>
                                <w:szCs w:val="16"/>
                              </w:rPr>
                              <w:t xml:space="preserve"> 069-34868114</w:t>
                            </w:r>
                          </w:p>
                          <w:p w14:paraId="2B265C89" w14:textId="77777777" w:rsidR="00974A16" w:rsidRDefault="00974A16" w:rsidP="00974A16">
                            <w:pPr>
                              <w:ind w:left="0" w:right="-81" w:hanging="2"/>
                              <w:jc w:val="right"/>
                              <w:rPr>
                                <w:rFonts w:ascii="Arial Narrow" w:eastAsia="Arial Narrow" w:hAnsi="Arial Narrow" w:cs="Arial Narro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eastAsia="Arial Narrow" w:hAnsi="Arial Narrow" w:cs="Arial Narrow"/>
                                <w:sz w:val="16"/>
                                <w:szCs w:val="16"/>
                              </w:rPr>
                              <w:t>Fax 069-34868965</w:t>
                            </w:r>
                          </w:p>
                          <w:p w14:paraId="79B8BEB2" w14:textId="77777777" w:rsidR="00974A16" w:rsidRDefault="00974A16" w:rsidP="00974A16">
                            <w:pPr>
                              <w:ind w:left="0" w:right="-81" w:hanging="2"/>
                              <w:jc w:val="right"/>
                            </w:pPr>
                            <w:r>
                              <w:rPr>
                                <w:rFonts w:ascii="Arial Narrow" w:eastAsia="Arial Narrow" w:hAnsi="Arial Narrow" w:cs="Arial Narrow"/>
                                <w:sz w:val="16"/>
                                <w:szCs w:val="16"/>
                              </w:rPr>
                              <w:t>praxis@danielzeiss.de</w:t>
                            </w:r>
                          </w:p>
                          <w:p w14:paraId="3F78A514" w14:textId="77777777" w:rsidR="00974A16" w:rsidRDefault="00974A16" w:rsidP="00974A16">
                            <w:pPr>
                              <w:ind w:left="0" w:right="-81" w:hanging="2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58DB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0.05pt;margin-top:-4.65pt;width:244.8pt;height:8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" fillcolor="white [3201]" stroked="f" strokeweight=".5pt">
                <v:textbox>
                  <w:txbxContent>
                    <w:p w14:paraId="75E653CE" w14:textId="77777777" w:rsidR="00974A16" w:rsidRDefault="00974A16" w:rsidP="00974A16">
                      <w:pPr>
                        <w:ind w:left="0" w:right="-81" w:hanging="2"/>
                        <w:jc w:val="right"/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eastAsia="Arial Narrow" w:hAnsi="Arial Narrow" w:cs="Arial Narrow"/>
                          <w:sz w:val="20"/>
                          <w:szCs w:val="20"/>
                        </w:rPr>
                        <w:t>Mental Health &amp; Coaching Privatpraxis</w:t>
                      </w:r>
                    </w:p>
                    <w:p w14:paraId="2029F1A9" w14:textId="77777777" w:rsidR="00974A16" w:rsidRDefault="00974A16" w:rsidP="00974A16">
                      <w:pPr>
                        <w:ind w:left="0" w:right="-81" w:hanging="2"/>
                        <w:jc w:val="right"/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  <w:t>Neue Mainzer Straße 84 2.OG</w:t>
                      </w:r>
                    </w:p>
                    <w:p w14:paraId="0428A28F" w14:textId="77777777" w:rsidR="00974A16" w:rsidRDefault="00974A16" w:rsidP="00974A16">
                      <w:pPr>
                        <w:ind w:left="0" w:right="-81" w:hanging="2"/>
                        <w:jc w:val="right"/>
                        <w:rPr>
                          <w:rFonts w:ascii="Arial Narrow" w:eastAsia="Arial Narrow" w:hAnsi="Arial Narrow" w:cs="Arial Narrow"/>
                          <w:sz w:val="18"/>
                          <w:szCs w:val="18"/>
                        </w:rPr>
                      </w:pPr>
                      <w:r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  <w:t>60311 Frankfurt am Main</w:t>
                      </w:r>
                    </w:p>
                    <w:p w14:paraId="25F10A56" w14:textId="77777777" w:rsidR="00974A16" w:rsidRDefault="00974A16" w:rsidP="00974A16">
                      <w:pPr>
                        <w:ind w:left="0" w:right="-81" w:hanging="2"/>
                        <w:jc w:val="right"/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</w:pPr>
                      <w:r w:rsidRPr="00C92573"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  <w:t>Tel</w:t>
                      </w:r>
                      <w:r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  <w:t xml:space="preserve"> 069-34868114</w:t>
                      </w:r>
                    </w:p>
                    <w:p w14:paraId="2B265C89" w14:textId="77777777" w:rsidR="00974A16" w:rsidRDefault="00974A16" w:rsidP="00974A16">
                      <w:pPr>
                        <w:ind w:left="0" w:right="-81" w:hanging="2"/>
                        <w:jc w:val="right"/>
                        <w:rPr>
                          <w:rFonts w:ascii="Arial Narrow" w:eastAsia="Arial Narrow" w:hAnsi="Arial Narrow" w:cs="Arial Narrow"/>
                          <w:sz w:val="20"/>
                          <w:szCs w:val="20"/>
                        </w:rPr>
                      </w:pPr>
                      <w:r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  <w:t>Fax 069-34868965</w:t>
                      </w:r>
                    </w:p>
                    <w:p w14:paraId="79B8BEB2" w14:textId="77777777" w:rsidR="00974A16" w:rsidRDefault="00974A16" w:rsidP="00974A16">
                      <w:pPr>
                        <w:ind w:left="0" w:right="-81" w:hanging="2"/>
                        <w:jc w:val="right"/>
                      </w:pPr>
                      <w:r>
                        <w:rPr>
                          <w:rFonts w:ascii="Arial Narrow" w:eastAsia="Arial Narrow" w:hAnsi="Arial Narrow" w:cs="Arial Narrow"/>
                          <w:sz w:val="16"/>
                          <w:szCs w:val="16"/>
                        </w:rPr>
                        <w:t>praxis@danielzeiss.de</w:t>
                      </w:r>
                    </w:p>
                    <w:p w14:paraId="3F78A514" w14:textId="77777777" w:rsidR="00974A16" w:rsidRDefault="00974A16" w:rsidP="00974A16">
                      <w:pPr>
                        <w:ind w:left="0" w:right="-81" w:hanging="2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16758A">
        <w:rPr>
          <w:rFonts w:ascii="Arial Narrow" w:eastAsia="Arial Narrow" w:hAnsi="Arial Narrow" w:cs="Arial Narrow"/>
          <w:b/>
        </w:rPr>
        <w:t>Dr. med. Daniel Zeiß</w:t>
      </w:r>
      <w:r w:rsidR="0016758A">
        <w:rPr>
          <w:rFonts w:ascii="Arial Narrow" w:eastAsia="Arial Narrow" w:hAnsi="Arial Narrow" w:cs="Arial Narrow"/>
          <w:b/>
        </w:rPr>
        <w:tab/>
      </w:r>
      <w:r w:rsidR="0016758A">
        <w:rPr>
          <w:rFonts w:ascii="Arial Narrow" w:eastAsia="Arial Narrow" w:hAnsi="Arial Narrow" w:cs="Arial Narrow"/>
          <w:b/>
        </w:rPr>
        <w:tab/>
      </w:r>
      <w:r w:rsidR="0016758A">
        <w:rPr>
          <w:rFonts w:ascii="Arial Narrow" w:eastAsia="Arial Narrow" w:hAnsi="Arial Narrow" w:cs="Arial Narrow"/>
          <w:sz w:val="20"/>
          <w:szCs w:val="20"/>
        </w:rPr>
        <w:tab/>
      </w:r>
      <w:r w:rsidR="0016758A">
        <w:rPr>
          <w:rFonts w:ascii="Arial Narrow" w:eastAsia="Arial Narrow" w:hAnsi="Arial Narrow" w:cs="Arial Narrow"/>
          <w:sz w:val="20"/>
          <w:szCs w:val="20"/>
        </w:rPr>
        <w:tab/>
      </w:r>
      <w:r w:rsidR="0016758A">
        <w:rPr>
          <w:rFonts w:ascii="Arial Narrow" w:eastAsia="Arial Narrow" w:hAnsi="Arial Narrow" w:cs="Arial Narrow"/>
          <w:sz w:val="20"/>
          <w:szCs w:val="20"/>
        </w:rPr>
        <w:tab/>
        <w:t xml:space="preserve">    Privatpraxis für ärztliche Psychotherapie und Arbeitsmedizin</w:t>
      </w:r>
    </w:p>
    <w:p w14:paraId="2CA5965A" w14:textId="77777777" w:rsidR="00F94F71" w:rsidRDefault="0016758A">
      <w:pPr>
        <w:ind w:left="0" w:right="-213" w:hanging="2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sz w:val="20"/>
          <w:szCs w:val="20"/>
        </w:rPr>
        <w:t>Facharzt für Arbeitsmedizin</w:t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  <w:t xml:space="preserve">            </w:t>
      </w:r>
      <w:r>
        <w:rPr>
          <w:rFonts w:ascii="Arial Narrow" w:eastAsia="Arial Narrow" w:hAnsi="Arial Narrow" w:cs="Arial Narrow"/>
          <w:sz w:val="16"/>
          <w:szCs w:val="16"/>
        </w:rPr>
        <w:t>Neue Mainzer Straße 84</w:t>
      </w:r>
      <w:r w:rsidR="004270B5">
        <w:rPr>
          <w:rFonts w:ascii="Arial Narrow" w:eastAsia="Arial Narrow" w:hAnsi="Arial Narrow" w:cs="Arial Narrow"/>
          <w:sz w:val="16"/>
          <w:szCs w:val="16"/>
        </w:rPr>
        <w:t xml:space="preserve"> 2.OG</w:t>
      </w:r>
      <w:r>
        <w:rPr>
          <w:rFonts w:ascii="Arial Narrow" w:eastAsia="Arial Narrow" w:hAnsi="Arial Narrow" w:cs="Arial Narrow"/>
          <w:sz w:val="16"/>
          <w:szCs w:val="16"/>
        </w:rPr>
        <w:t>, 60311 Frankfurt am Main</w:t>
      </w:r>
    </w:p>
    <w:p w14:paraId="6785BEBA" w14:textId="77777777" w:rsidR="00F94F71" w:rsidRDefault="0016758A">
      <w:pPr>
        <w:ind w:left="0" w:right="-213" w:hanging="2"/>
      </w:pPr>
      <w:r>
        <w:rPr>
          <w:rFonts w:ascii="Arial Narrow" w:eastAsia="Arial Narrow" w:hAnsi="Arial Narrow" w:cs="Arial Narrow"/>
          <w:sz w:val="16"/>
          <w:szCs w:val="16"/>
        </w:rPr>
        <w:t>Psychotherapie, Ernährungsmedizin</w:t>
      </w:r>
      <w:r>
        <w:rPr>
          <w:rFonts w:ascii="Arial Narrow" w:eastAsia="Arial Narrow" w:hAnsi="Arial Narrow" w:cs="Arial Narrow"/>
          <w:sz w:val="16"/>
          <w:szCs w:val="16"/>
        </w:rPr>
        <w:tab/>
      </w:r>
      <w:r>
        <w:rPr>
          <w:rFonts w:ascii="Arial Narrow" w:eastAsia="Arial Narrow" w:hAnsi="Arial Narrow" w:cs="Arial Narrow"/>
          <w:sz w:val="16"/>
          <w:szCs w:val="16"/>
        </w:rPr>
        <w:tab/>
      </w:r>
      <w:r>
        <w:rPr>
          <w:rFonts w:ascii="Arial Narrow" w:eastAsia="Arial Narrow" w:hAnsi="Arial Narrow" w:cs="Arial Narrow"/>
          <w:sz w:val="16"/>
          <w:szCs w:val="16"/>
        </w:rPr>
        <w:tab/>
      </w:r>
      <w:r>
        <w:rPr>
          <w:rFonts w:ascii="Arial Narrow" w:eastAsia="Arial Narrow" w:hAnsi="Arial Narrow" w:cs="Arial Narrow"/>
          <w:sz w:val="18"/>
          <w:szCs w:val="18"/>
        </w:rPr>
        <w:tab/>
      </w:r>
      <w:r>
        <w:rPr>
          <w:rFonts w:ascii="Arial Narrow" w:eastAsia="Arial Narrow" w:hAnsi="Arial Narrow" w:cs="Arial Narrow"/>
          <w:sz w:val="18"/>
          <w:szCs w:val="18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 w:rsidR="00C92573">
        <w:rPr>
          <w:rFonts w:ascii="Arial Narrow" w:eastAsia="Arial Narrow" w:hAnsi="Arial Narrow" w:cs="Arial Narrow"/>
          <w:sz w:val="20"/>
          <w:szCs w:val="20"/>
        </w:rPr>
        <w:t xml:space="preserve">   </w:t>
      </w:r>
      <w:r w:rsidR="00C92573" w:rsidRPr="00C92573">
        <w:rPr>
          <w:rFonts w:ascii="Arial Narrow" w:eastAsia="Arial Narrow" w:hAnsi="Arial Narrow" w:cs="Arial Narrow"/>
          <w:sz w:val="16"/>
          <w:szCs w:val="16"/>
        </w:rPr>
        <w:t>Tel</w:t>
      </w:r>
      <w:r>
        <w:rPr>
          <w:rFonts w:ascii="Arial Narrow" w:eastAsia="Arial Narrow" w:hAnsi="Arial Narrow" w:cs="Arial Narrow"/>
          <w:sz w:val="16"/>
          <w:szCs w:val="16"/>
        </w:rPr>
        <w:t xml:space="preserve"> 069-34868114 / Fax 069-34868965</w:t>
      </w:r>
      <w:r>
        <w:rPr>
          <w:rFonts w:ascii="Arial Narrow" w:eastAsia="Arial Narrow" w:hAnsi="Arial Narrow" w:cs="Arial Narrow"/>
          <w:sz w:val="20"/>
          <w:szCs w:val="20"/>
        </w:rPr>
        <w:br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20"/>
          <w:szCs w:val="20"/>
        </w:rPr>
        <w:tab/>
      </w:r>
      <w:r>
        <w:rPr>
          <w:rFonts w:ascii="Arial Narrow" w:eastAsia="Arial Narrow" w:hAnsi="Arial Narrow" w:cs="Arial Narrow"/>
          <w:sz w:val="16"/>
          <w:szCs w:val="16"/>
        </w:rPr>
        <w:t xml:space="preserve">           praxis@danielzeiss.de</w:t>
      </w:r>
    </w:p>
    <w:p w14:paraId="10F2E314" w14:textId="77777777" w:rsidR="00F94F71" w:rsidRDefault="00F94F71">
      <w:pPr>
        <w:ind w:left="0" w:hanging="2"/>
        <w:rPr>
          <w:rFonts w:ascii="Verdana" w:eastAsia="Verdana" w:hAnsi="Verdana" w:cs="Verdana"/>
          <w:sz w:val="16"/>
          <w:szCs w:val="16"/>
        </w:rPr>
      </w:pPr>
    </w:p>
    <w:p w14:paraId="50FE3342" w14:textId="77777777" w:rsidR="00F94F71" w:rsidRDefault="00F94F71">
      <w:pPr>
        <w:ind w:left="0" w:hanging="2"/>
        <w:rPr>
          <w:rFonts w:ascii="Verdana" w:eastAsia="Verdana" w:hAnsi="Verdana" w:cs="Verdana"/>
          <w:sz w:val="16"/>
          <w:szCs w:val="16"/>
        </w:rPr>
      </w:pPr>
    </w:p>
    <w:p w14:paraId="43013F45" w14:textId="77777777" w:rsidR="00F94F71" w:rsidRDefault="00F94F71">
      <w:pPr>
        <w:ind w:left="0" w:hanging="2"/>
        <w:rPr>
          <w:rFonts w:ascii="Verdana" w:eastAsia="Verdana" w:hAnsi="Verdana" w:cs="Verdana"/>
          <w:sz w:val="16"/>
          <w:szCs w:val="16"/>
        </w:rPr>
      </w:pPr>
    </w:p>
    <w:p w14:paraId="21E5212B" w14:textId="77777777" w:rsidR="00F94F71" w:rsidRDefault="00000000">
      <w:pPr>
        <w:ind w:left="0" w:hanging="2"/>
        <w:rPr>
          <w:rFonts w:ascii="Verdana" w:eastAsia="Verdana" w:hAnsi="Verdana" w:cs="Verdana"/>
          <w:sz w:val="10"/>
          <w:szCs w:val="10"/>
          <w:u w:val="single"/>
        </w:rPr>
      </w:pPr>
      <w:sdt>
        <w:sdtPr>
          <w:tag w:val="goog_rdk_0"/>
          <w:id w:val="878043959"/>
        </w:sdtPr>
        <w:sdtContent>
          <w:r w:rsidR="0016758A">
            <w:rPr>
              <w:rFonts w:ascii="Arial Unicode MS" w:eastAsia="Arial Unicode MS" w:hAnsi="Arial Unicode MS" w:cs="Arial Unicode MS"/>
              <w:sz w:val="10"/>
              <w:szCs w:val="10"/>
              <w:u w:val="single"/>
            </w:rPr>
            <w:t xml:space="preserve">Dr. med. Daniel Zeiß ● Neue Mainzer Str. 84 </w:t>
          </w:r>
          <w:r w:rsidR="004270B5">
            <w:rPr>
              <w:rFonts w:ascii="Arial Unicode MS" w:eastAsia="Arial Unicode MS" w:hAnsi="Arial Unicode MS" w:cs="Arial Unicode MS"/>
              <w:sz w:val="10"/>
              <w:szCs w:val="10"/>
              <w:u w:val="single"/>
            </w:rPr>
            <w:t xml:space="preserve">2.OG </w:t>
          </w:r>
          <w:r w:rsidR="0016758A">
            <w:rPr>
              <w:rFonts w:ascii="Arial Unicode MS" w:eastAsia="Arial Unicode MS" w:hAnsi="Arial Unicode MS" w:cs="Arial Unicode MS"/>
              <w:sz w:val="10"/>
              <w:szCs w:val="10"/>
              <w:u w:val="single"/>
            </w:rPr>
            <w:t>● 60311 Frankfurt am Main</w:t>
          </w:r>
        </w:sdtContent>
      </w:sdt>
    </w:p>
    <w:p w14:paraId="1C349BDC" w14:textId="77777777" w:rsidR="0034348F" w:rsidRDefault="0034348F" w:rsidP="0034348F">
      <w:pPr>
        <w:ind w:left="0" w:hanging="2"/>
        <w:rPr>
          <w:rFonts w:ascii="Arial" w:eastAsia="Arial" w:hAnsi="Arial" w:cs="Arial"/>
          <w:b/>
          <w:sz w:val="20"/>
          <w:szCs w:val="20"/>
          <w:lang w:val="en-ES"/>
        </w:rPr>
      </w:pPr>
    </w:p>
    <w:p w14:paraId="5E619878" w14:textId="0C405CCB" w:rsidR="0034348F" w:rsidRDefault="0034348F" w:rsidP="0034348F">
      <w:pPr>
        <w:ind w:left="0" w:hanging="2"/>
        <w:rPr>
          <w:rFonts w:ascii="Arial" w:eastAsia="Arial" w:hAnsi="Arial" w:cs="Arial"/>
          <w:b/>
          <w:sz w:val="20"/>
          <w:szCs w:val="20"/>
          <w:lang w:val="en-ES"/>
        </w:rPr>
      </w:pPr>
      <w:r>
        <w:rPr>
          <w:rFonts w:ascii="Arial" w:eastAsia="Arial" w:hAnsi="Arial" w:cs="Arial"/>
          <w:b/>
          <w:sz w:val="20"/>
          <w:szCs w:val="20"/>
          <w:lang w:val="en-ES"/>
        </w:rPr>
        <w:t>{{</w:t>
      </w:r>
      <w:r w:rsidRPr="00ED3AF8">
        <w:rPr>
          <w:rFonts w:ascii="Arial" w:eastAsia="Arial" w:hAnsi="Arial" w:cs="Arial"/>
          <w:b/>
          <w:sz w:val="20"/>
          <w:szCs w:val="20"/>
          <w:lang w:val="en-ES"/>
        </w:rPr>
        <w:t>ClientNam</w:t>
      </w:r>
      <w:r>
        <w:rPr>
          <w:rFonts w:ascii="Arial" w:eastAsia="Arial" w:hAnsi="Arial" w:cs="Arial"/>
          <w:b/>
          <w:sz w:val="20"/>
          <w:szCs w:val="20"/>
          <w:lang w:val="en-ES"/>
        </w:rPr>
        <w:t>e}}</w:t>
      </w:r>
    </w:p>
    <w:p w14:paraId="61231706" w14:textId="77777777" w:rsidR="0034348F" w:rsidRDefault="0034348F" w:rsidP="0034348F">
      <w:pPr>
        <w:ind w:left="0" w:hanging="2"/>
        <w:rPr>
          <w:rFonts w:ascii="Arial" w:eastAsia="Arial" w:hAnsi="Arial" w:cs="Arial"/>
          <w:b/>
          <w:sz w:val="20"/>
          <w:szCs w:val="20"/>
          <w:lang w:val="en-ES"/>
        </w:rPr>
      </w:pPr>
      <w:r>
        <w:rPr>
          <w:rFonts w:ascii="Arial" w:eastAsia="Arial" w:hAnsi="Arial" w:cs="Arial"/>
          <w:b/>
          <w:sz w:val="20"/>
          <w:szCs w:val="20"/>
          <w:lang w:val="en-ES"/>
        </w:rPr>
        <w:t>{{</w:t>
      </w:r>
      <w:r w:rsidRPr="00ED3AF8">
        <w:rPr>
          <w:rFonts w:ascii="Arial" w:eastAsia="Arial" w:hAnsi="Arial" w:cs="Arial"/>
          <w:b/>
          <w:sz w:val="20"/>
          <w:szCs w:val="20"/>
          <w:lang w:val="en-ES"/>
        </w:rPr>
        <w:t>ClientStree</w:t>
      </w:r>
      <w:r>
        <w:rPr>
          <w:rFonts w:ascii="Arial" w:eastAsia="Arial" w:hAnsi="Arial" w:cs="Arial"/>
          <w:b/>
          <w:sz w:val="20"/>
          <w:szCs w:val="20"/>
          <w:lang w:val="en-ES"/>
        </w:rPr>
        <w:t>t}}</w:t>
      </w:r>
    </w:p>
    <w:p w14:paraId="1A371C72" w14:textId="77777777" w:rsidR="0034348F" w:rsidRDefault="0034348F" w:rsidP="0034348F">
      <w:pPr>
        <w:ind w:left="0" w:hanging="2"/>
        <w:rPr>
          <w:rFonts w:ascii="Arial" w:eastAsia="Arial" w:hAnsi="Arial" w:cs="Arial"/>
          <w:b/>
          <w:sz w:val="20"/>
          <w:szCs w:val="20"/>
          <w:lang w:val="en-ES"/>
        </w:rPr>
      </w:pPr>
      <w:r>
        <w:rPr>
          <w:rFonts w:ascii="Arial" w:eastAsia="Arial" w:hAnsi="Arial" w:cs="Arial"/>
          <w:b/>
          <w:sz w:val="20"/>
          <w:szCs w:val="20"/>
          <w:lang w:val="en-ES"/>
        </w:rPr>
        <w:t>{{</w:t>
      </w:r>
      <w:r w:rsidRPr="00ED3AF8">
        <w:rPr>
          <w:rFonts w:ascii="Arial" w:eastAsia="Arial" w:hAnsi="Arial" w:cs="Arial"/>
          <w:b/>
          <w:sz w:val="20"/>
          <w:szCs w:val="20"/>
          <w:lang w:val="en-ES"/>
        </w:rPr>
        <w:t>ClientZIP</w:t>
      </w:r>
      <w:r>
        <w:rPr>
          <w:rFonts w:ascii="Arial" w:eastAsia="Arial" w:hAnsi="Arial" w:cs="Arial"/>
          <w:b/>
          <w:sz w:val="20"/>
          <w:szCs w:val="20"/>
          <w:lang w:val="en-ES"/>
        </w:rPr>
        <w:t>}} {{</w:t>
      </w:r>
      <w:r w:rsidRPr="00ED3AF8">
        <w:rPr>
          <w:rFonts w:ascii="Arial" w:eastAsia="Arial" w:hAnsi="Arial" w:cs="Arial"/>
          <w:b/>
          <w:sz w:val="20"/>
          <w:szCs w:val="20"/>
          <w:lang w:val="en-ES"/>
        </w:rPr>
        <w:t>ClientPlace</w:t>
      </w:r>
      <w:r>
        <w:rPr>
          <w:rFonts w:ascii="Arial" w:eastAsia="Arial" w:hAnsi="Arial" w:cs="Arial"/>
          <w:b/>
          <w:sz w:val="20"/>
          <w:szCs w:val="20"/>
          <w:lang w:val="en-ES"/>
        </w:rPr>
        <w:t>}}</w:t>
      </w:r>
    </w:p>
    <w:p w14:paraId="4F4AFE08" w14:textId="77777777" w:rsidR="0034348F" w:rsidRDefault="0034348F" w:rsidP="0034348F">
      <w:pPr>
        <w:ind w:left="0" w:hanging="2"/>
      </w:pPr>
      <w:r>
        <w:rPr>
          <w:rFonts w:ascii="Arial" w:eastAsia="Arial" w:hAnsi="Arial" w:cs="Arial"/>
          <w:b/>
          <w:sz w:val="20"/>
          <w:szCs w:val="20"/>
          <w:lang w:val="en-ES"/>
        </w:rPr>
        <w:t>{{ClientCountry}}</w:t>
      </w:r>
    </w:p>
    <w:p w14:paraId="6E36460F" w14:textId="65007A52" w:rsidR="00F94F71" w:rsidRDefault="0016758A">
      <w:pPr>
        <w:tabs>
          <w:tab w:val="left" w:pos="0"/>
          <w:tab w:val="left" w:pos="720"/>
          <w:tab w:val="left" w:pos="1440"/>
          <w:tab w:val="left" w:pos="2400"/>
          <w:tab w:val="left" w:pos="3120"/>
          <w:tab w:val="left" w:pos="3480"/>
          <w:tab w:val="left" w:pos="4320"/>
        </w:tabs>
        <w:ind w:left="0" w:hanging="2"/>
        <w:rPr>
          <w:rFonts w:ascii="Arial" w:eastAsia="Arial" w:hAnsi="Arial" w:cs="Arial"/>
          <w:bCs/>
          <w:sz w:val="20"/>
          <w:szCs w:val="20"/>
        </w:rPr>
      </w:pPr>
      <w:r w:rsidRPr="00564FA9">
        <w:rPr>
          <w:rFonts w:ascii="Arial" w:eastAsia="Arial" w:hAnsi="Arial" w:cs="Arial"/>
          <w:bCs/>
          <w:sz w:val="20"/>
          <w:szCs w:val="20"/>
        </w:rPr>
        <w:tab/>
      </w:r>
    </w:p>
    <w:p w14:paraId="332AACAE" w14:textId="77777777" w:rsidR="004270B5" w:rsidRDefault="004270B5">
      <w:pPr>
        <w:tabs>
          <w:tab w:val="left" w:pos="0"/>
          <w:tab w:val="left" w:pos="720"/>
          <w:tab w:val="left" w:pos="1440"/>
          <w:tab w:val="left" w:pos="2400"/>
          <w:tab w:val="left" w:pos="3120"/>
          <w:tab w:val="left" w:pos="3480"/>
          <w:tab w:val="left" w:pos="4320"/>
        </w:tabs>
        <w:ind w:left="0" w:hanging="2"/>
        <w:rPr>
          <w:rFonts w:ascii="Arial" w:eastAsia="Arial" w:hAnsi="Arial" w:cs="Arial"/>
          <w:bCs/>
          <w:sz w:val="20"/>
          <w:szCs w:val="20"/>
        </w:rPr>
      </w:pPr>
    </w:p>
    <w:p w14:paraId="072F5306" w14:textId="77777777" w:rsidR="004270B5" w:rsidRDefault="004270B5">
      <w:pPr>
        <w:tabs>
          <w:tab w:val="left" w:pos="0"/>
          <w:tab w:val="left" w:pos="720"/>
          <w:tab w:val="left" w:pos="1440"/>
          <w:tab w:val="left" w:pos="2400"/>
          <w:tab w:val="left" w:pos="3120"/>
          <w:tab w:val="left" w:pos="3480"/>
          <w:tab w:val="left" w:pos="4320"/>
        </w:tabs>
        <w:ind w:left="0" w:hanging="2"/>
        <w:rPr>
          <w:rFonts w:ascii="Arial" w:eastAsia="Arial" w:hAnsi="Arial" w:cs="Arial"/>
          <w:bCs/>
          <w:sz w:val="20"/>
          <w:szCs w:val="20"/>
        </w:rPr>
      </w:pPr>
    </w:p>
    <w:p w14:paraId="6C3F553D" w14:textId="77777777" w:rsidR="004270B5" w:rsidRPr="00564FA9" w:rsidRDefault="004270B5">
      <w:pPr>
        <w:tabs>
          <w:tab w:val="left" w:pos="0"/>
          <w:tab w:val="left" w:pos="720"/>
          <w:tab w:val="left" w:pos="1440"/>
          <w:tab w:val="left" w:pos="2400"/>
          <w:tab w:val="left" w:pos="3120"/>
          <w:tab w:val="left" w:pos="3480"/>
          <w:tab w:val="left" w:pos="4320"/>
        </w:tabs>
        <w:ind w:left="0" w:hanging="2"/>
        <w:rPr>
          <w:rFonts w:ascii="Arial" w:eastAsia="Arial" w:hAnsi="Arial" w:cs="Arial"/>
          <w:bCs/>
          <w:sz w:val="20"/>
          <w:szCs w:val="20"/>
        </w:rPr>
      </w:pPr>
    </w:p>
    <w:p w14:paraId="54B5F6D3" w14:textId="77777777" w:rsidR="00F94F71" w:rsidRPr="00564FA9" w:rsidRDefault="00F94F71">
      <w:pPr>
        <w:tabs>
          <w:tab w:val="left" w:pos="2400"/>
          <w:tab w:val="left" w:pos="3120"/>
        </w:tabs>
        <w:ind w:left="0" w:hanging="2"/>
        <w:rPr>
          <w:rFonts w:ascii="Arial" w:eastAsia="Arial" w:hAnsi="Arial" w:cs="Arial"/>
          <w:bCs/>
          <w:sz w:val="20"/>
          <w:szCs w:val="20"/>
        </w:rPr>
      </w:pPr>
    </w:p>
    <w:p w14:paraId="63CAEB9F" w14:textId="77777777" w:rsidR="00F94F71" w:rsidRDefault="00F94F71">
      <w:pPr>
        <w:ind w:left="0" w:hanging="2"/>
        <w:rPr>
          <w:rFonts w:ascii="Verdana" w:eastAsia="Verdana" w:hAnsi="Verdana" w:cs="Verdana"/>
          <w:sz w:val="20"/>
          <w:szCs w:val="20"/>
        </w:rPr>
      </w:pPr>
    </w:p>
    <w:p w14:paraId="7ABE0CF9" w14:textId="77777777" w:rsidR="00C92573" w:rsidRDefault="00C92573" w:rsidP="00144A7A">
      <w:pPr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p w14:paraId="6804A0F8" w14:textId="77777777" w:rsidR="00C92573" w:rsidRDefault="00C92573">
      <w:pPr>
        <w:ind w:left="0" w:hanging="2"/>
        <w:rPr>
          <w:rFonts w:ascii="Verdana" w:eastAsia="Verdana" w:hAnsi="Verdana" w:cs="Verdana"/>
          <w:sz w:val="20"/>
          <w:szCs w:val="20"/>
        </w:rPr>
      </w:pPr>
    </w:p>
    <w:p w14:paraId="14A03552" w14:textId="77777777" w:rsidR="00F94F71" w:rsidRDefault="00F94F71">
      <w:pPr>
        <w:ind w:left="0" w:hanging="2"/>
        <w:rPr>
          <w:rFonts w:ascii="Verdana" w:eastAsia="Verdana" w:hAnsi="Verdana" w:cs="Verdana"/>
          <w:sz w:val="20"/>
          <w:szCs w:val="20"/>
        </w:rPr>
      </w:pPr>
    </w:p>
    <w:p w14:paraId="612A3B7E" w14:textId="5B754CEE" w:rsidR="00F94F71" w:rsidRPr="002E31FF" w:rsidRDefault="00ED3AF8" w:rsidP="00C92573">
      <w:pPr>
        <w:ind w:left="0" w:hanging="2"/>
        <w:jc w:val="right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>{{</w:t>
      </w:r>
      <w:proofErr w:type="spellStart"/>
      <w:r>
        <w:rPr>
          <w:rFonts w:ascii="Arial" w:eastAsia="Arial" w:hAnsi="Arial" w:cs="Arial"/>
          <w:bCs/>
          <w:sz w:val="20"/>
          <w:szCs w:val="20"/>
        </w:rPr>
        <w:t>CurrentDate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>}}</w:t>
      </w:r>
    </w:p>
    <w:p w14:paraId="2C392D29" w14:textId="77777777" w:rsidR="00F94F71" w:rsidRDefault="00F94F71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28865650" w14:textId="60594AE7" w:rsidR="00757121" w:rsidRPr="00757121" w:rsidRDefault="0055030C" w:rsidP="00757121">
      <w:pPr>
        <w:ind w:left="0" w:hanging="2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{{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Subject</w:t>
      </w:r>
      <w:proofErr w:type="spellEnd"/>
      <w:r>
        <w:rPr>
          <w:rFonts w:ascii="Arial" w:eastAsia="Arial" w:hAnsi="Arial" w:cs="Arial"/>
          <w:b/>
          <w:sz w:val="20"/>
          <w:szCs w:val="20"/>
        </w:rPr>
        <w:t>}}</w:t>
      </w:r>
    </w:p>
    <w:p w14:paraId="44A9FB6D" w14:textId="77777777" w:rsidR="00757121" w:rsidRPr="0055030C" w:rsidRDefault="00757121" w:rsidP="00757121">
      <w:pPr>
        <w:ind w:left="0" w:hanging="2"/>
        <w:rPr>
          <w:rFonts w:ascii="Arial" w:eastAsia="Arial" w:hAnsi="Arial" w:cs="Arial"/>
          <w:bCs/>
          <w:sz w:val="20"/>
          <w:szCs w:val="20"/>
        </w:rPr>
      </w:pPr>
    </w:p>
    <w:p w14:paraId="4FAF6F0F" w14:textId="6815E074" w:rsidR="0055030C" w:rsidRPr="0055030C" w:rsidRDefault="0055030C" w:rsidP="0055030C">
      <w:pPr>
        <w:ind w:leftChars="0" w:left="0" w:firstLineChars="0" w:firstLine="0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>b</w:t>
      </w:r>
      <w:r w:rsidRPr="0055030C">
        <w:rPr>
          <w:rFonts w:ascii="Arial" w:eastAsia="Arial" w:hAnsi="Arial" w:cs="Arial"/>
          <w:bCs/>
          <w:sz w:val="20"/>
          <w:szCs w:val="20"/>
        </w:rPr>
        <w:t>etrifft {{</w:t>
      </w:r>
      <w:proofErr w:type="spellStart"/>
      <w:r w:rsidRPr="0055030C">
        <w:rPr>
          <w:rFonts w:ascii="Arial" w:eastAsia="Arial" w:hAnsi="Arial" w:cs="Arial"/>
          <w:bCs/>
          <w:sz w:val="20"/>
          <w:szCs w:val="20"/>
        </w:rPr>
        <w:t>ClientName</w:t>
      </w:r>
      <w:proofErr w:type="spellEnd"/>
      <w:r w:rsidRPr="0055030C">
        <w:rPr>
          <w:rFonts w:ascii="Arial" w:eastAsia="Arial" w:hAnsi="Arial" w:cs="Arial"/>
          <w:bCs/>
          <w:sz w:val="20"/>
          <w:szCs w:val="20"/>
        </w:rPr>
        <w:t>}}, geb. {{</w:t>
      </w:r>
      <w:proofErr w:type="spellStart"/>
      <w:r w:rsidRPr="0055030C">
        <w:rPr>
          <w:rFonts w:ascii="Arial" w:eastAsia="Arial" w:hAnsi="Arial" w:cs="Arial"/>
          <w:bCs/>
          <w:sz w:val="20"/>
          <w:szCs w:val="20"/>
        </w:rPr>
        <w:t>ClientDoB</w:t>
      </w:r>
      <w:proofErr w:type="spellEnd"/>
      <w:r w:rsidRPr="0055030C">
        <w:rPr>
          <w:rFonts w:ascii="Arial" w:eastAsia="Arial" w:hAnsi="Arial" w:cs="Arial"/>
          <w:bCs/>
          <w:sz w:val="20"/>
          <w:szCs w:val="20"/>
        </w:rPr>
        <w:t>}}</w:t>
      </w:r>
    </w:p>
    <w:p w14:paraId="518631BB" w14:textId="77777777" w:rsidR="0055030C" w:rsidRPr="0055030C" w:rsidRDefault="0055030C" w:rsidP="00ED3AF8">
      <w:pPr>
        <w:ind w:left="0" w:hanging="2"/>
        <w:rPr>
          <w:rFonts w:ascii="Arial" w:eastAsia="Arial" w:hAnsi="Arial" w:cs="Arial"/>
          <w:bCs/>
          <w:sz w:val="20"/>
          <w:szCs w:val="20"/>
          <w:lang w:val="en-ES"/>
        </w:rPr>
      </w:pPr>
    </w:p>
    <w:p w14:paraId="310B298D" w14:textId="77777777" w:rsidR="0055030C" w:rsidRPr="0055030C" w:rsidRDefault="0055030C" w:rsidP="00ED3AF8">
      <w:pPr>
        <w:ind w:left="0" w:hanging="2"/>
        <w:rPr>
          <w:rFonts w:ascii="Arial" w:eastAsia="Arial" w:hAnsi="Arial" w:cs="Arial"/>
          <w:bCs/>
          <w:sz w:val="20"/>
          <w:szCs w:val="20"/>
          <w:lang w:val="en-ES"/>
        </w:rPr>
      </w:pPr>
    </w:p>
    <w:p w14:paraId="3A058380" w14:textId="30BDB282" w:rsidR="00E975ED" w:rsidRDefault="0055030C" w:rsidP="003C133A">
      <w:pPr>
        <w:ind w:left="0" w:hanging="2"/>
        <w:jc w:val="both"/>
        <w:rPr>
          <w:rFonts w:ascii="Arial" w:eastAsia="Arial" w:hAnsi="Arial" w:cs="Arial"/>
          <w:bCs/>
          <w:sz w:val="20"/>
          <w:szCs w:val="20"/>
          <w:lang w:val="en-ES"/>
        </w:rPr>
      </w:pPr>
      <w:r w:rsidRPr="0055030C">
        <w:rPr>
          <w:rFonts w:ascii="Arial" w:eastAsia="Arial" w:hAnsi="Arial" w:cs="Arial"/>
          <w:bCs/>
          <w:sz w:val="20"/>
          <w:szCs w:val="20"/>
          <w:lang w:val="en-ES"/>
        </w:rPr>
        <w:t>{{</w:t>
      </w:r>
      <w:r w:rsidR="00ED3AF8" w:rsidRPr="00ED3AF8">
        <w:rPr>
          <w:rFonts w:ascii="Arial" w:eastAsia="Arial" w:hAnsi="Arial" w:cs="Arial"/>
          <w:bCs/>
          <w:sz w:val="20"/>
          <w:szCs w:val="20"/>
          <w:lang w:val="en-ES"/>
        </w:rPr>
        <w:t>Content</w:t>
      </w:r>
      <w:r w:rsidRPr="0055030C">
        <w:rPr>
          <w:rFonts w:ascii="Arial" w:eastAsia="Arial" w:hAnsi="Arial" w:cs="Arial"/>
          <w:bCs/>
          <w:sz w:val="20"/>
          <w:szCs w:val="20"/>
          <w:lang w:val="en-ES"/>
        </w:rPr>
        <w:t>}}</w:t>
      </w:r>
    </w:p>
    <w:p w14:paraId="6CADA63B" w14:textId="77777777" w:rsidR="0055030C" w:rsidRDefault="0055030C" w:rsidP="0055030C">
      <w:pPr>
        <w:ind w:left="0" w:hanging="2"/>
        <w:rPr>
          <w:rFonts w:ascii="Arial" w:eastAsia="Arial" w:hAnsi="Arial" w:cs="Arial"/>
          <w:bCs/>
          <w:sz w:val="20"/>
          <w:szCs w:val="20"/>
          <w:lang w:val="en-ES"/>
        </w:rPr>
      </w:pPr>
    </w:p>
    <w:p w14:paraId="0CF2E8DE" w14:textId="77777777" w:rsidR="0055030C" w:rsidRPr="0055030C" w:rsidRDefault="0055030C" w:rsidP="0055030C">
      <w:pPr>
        <w:ind w:left="0" w:hanging="2"/>
        <w:rPr>
          <w:rFonts w:ascii="Arial" w:eastAsia="Arial" w:hAnsi="Arial" w:cs="Arial"/>
          <w:bCs/>
          <w:sz w:val="20"/>
          <w:szCs w:val="20"/>
        </w:rPr>
      </w:pPr>
    </w:p>
    <w:p w14:paraId="00929E72" w14:textId="77777777" w:rsidR="003065B7" w:rsidRPr="00757121" w:rsidRDefault="003065B7" w:rsidP="00757121">
      <w:pPr>
        <w:ind w:left="0" w:hanging="2"/>
        <w:rPr>
          <w:rFonts w:ascii="Arial" w:eastAsia="Arial" w:hAnsi="Arial" w:cs="Arial"/>
          <w:bCs/>
          <w:sz w:val="20"/>
          <w:szCs w:val="20"/>
        </w:rPr>
      </w:pPr>
    </w:p>
    <w:p w14:paraId="13D51FD5" w14:textId="3E152D0A" w:rsidR="00F94F71" w:rsidRDefault="00757121" w:rsidP="00757121">
      <w:pPr>
        <w:ind w:left="0" w:hanging="2"/>
        <w:rPr>
          <w:rFonts w:ascii="Arial" w:eastAsia="Arial" w:hAnsi="Arial" w:cs="Arial"/>
          <w:sz w:val="20"/>
          <w:szCs w:val="20"/>
        </w:rPr>
      </w:pPr>
      <w:r w:rsidRPr="00757121">
        <w:rPr>
          <w:rFonts w:ascii="Arial" w:eastAsia="Arial" w:hAnsi="Arial" w:cs="Arial"/>
          <w:bCs/>
          <w:sz w:val="20"/>
          <w:szCs w:val="20"/>
        </w:rPr>
        <w:t>Mit besten kollegialen Grüßen,</w:t>
      </w:r>
    </w:p>
    <w:p w14:paraId="7232EC7E" w14:textId="77777777" w:rsidR="00F94F71" w:rsidRDefault="00F94F71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26A7995F" w14:textId="77777777" w:rsidR="00F94F71" w:rsidRDefault="00F94F71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06B3897D" w14:textId="632B57CF" w:rsidR="00F94F71" w:rsidRDefault="0055030C">
      <w:pPr>
        <w:ind w:left="0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{{</w:t>
      </w:r>
      <w:proofErr w:type="spellStart"/>
      <w:r>
        <w:rPr>
          <w:rFonts w:ascii="Arial" w:eastAsia="Arial" w:hAnsi="Arial" w:cs="Arial"/>
          <w:sz w:val="20"/>
          <w:szCs w:val="20"/>
        </w:rPr>
        <w:t>SignerSignatur</w:t>
      </w:r>
      <w:proofErr w:type="spellEnd"/>
      <w:r>
        <w:rPr>
          <w:rFonts w:ascii="Arial" w:eastAsia="Arial" w:hAnsi="Arial" w:cs="Arial"/>
          <w:sz w:val="20"/>
          <w:szCs w:val="20"/>
        </w:rPr>
        <w:t>}}</w:t>
      </w:r>
    </w:p>
    <w:p w14:paraId="30AE27D3" w14:textId="77777777" w:rsidR="00F94F71" w:rsidRDefault="00F94F71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243A91F6" w14:textId="0B2AC094" w:rsidR="00F94F71" w:rsidRDefault="0055030C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  <w:szCs w:val="20"/>
        </w:rPr>
        <w:t>{{</w:t>
      </w:r>
      <w:proofErr w:type="spellStart"/>
      <w:r>
        <w:rPr>
          <w:rFonts w:ascii="Arial" w:eastAsia="Arial" w:hAnsi="Arial" w:cs="Arial"/>
          <w:sz w:val="20"/>
          <w:szCs w:val="20"/>
        </w:rPr>
        <w:t>SignerName</w:t>
      </w:r>
      <w:proofErr w:type="spellEnd"/>
      <w:r>
        <w:rPr>
          <w:rFonts w:ascii="Arial" w:eastAsia="Arial" w:hAnsi="Arial" w:cs="Arial"/>
          <w:sz w:val="20"/>
          <w:szCs w:val="20"/>
        </w:rPr>
        <w:t>}}</w:t>
      </w:r>
    </w:p>
    <w:sectPr w:rsidR="00F94F7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5" w:h="16837"/>
      <w:pgMar w:top="1134" w:right="1132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AB77D" w14:textId="77777777" w:rsidR="002C4AA6" w:rsidRDefault="002C4AA6">
      <w:pPr>
        <w:spacing w:line="240" w:lineRule="auto"/>
        <w:ind w:left="0" w:hanging="2"/>
      </w:pPr>
      <w:r>
        <w:separator/>
      </w:r>
    </w:p>
  </w:endnote>
  <w:endnote w:type="continuationSeparator" w:id="0">
    <w:p w14:paraId="72FC1381" w14:textId="77777777" w:rsidR="002C4AA6" w:rsidRDefault="002C4AA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orndale">
    <w:altName w:val="Times New Roman"/>
    <w:panose1 w:val="020B0604020202020204"/>
    <w:charset w:val="00"/>
    <w:family w:val="auto"/>
    <w:pitch w:val="default"/>
  </w:font>
  <w:font w:name="Andale Sans UI">
    <w:altName w:val="Arial Unicode MS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394C0380-4C91-A14F-8169-0CC996E8B55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65299D27-5846-054E-BE28-77C2ED98A174}"/>
    <w:embedItalic r:id="rId9" w:fontKey="{AEE453B2-EF9D-554B-B45B-82415254946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DBFAF15A-E7D1-1C46-A772-7A9BA2B1B4ED}"/>
    <w:embedItalic r:id="rId11" w:fontKey="{09A57495-BF16-A544-90D6-17547ED3DA3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2" w:fontKey="{A525DFA5-A496-5E45-9B28-2FEDE725A76A}"/>
    <w:embedBold r:id="rId13" w:fontKey="{0E820478-A247-A84E-9AAD-991CF339E19C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4" w:fontKey="{F00A3565-6236-F541-99CB-5809EA927332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5" w:subsetted="1" w:fontKey="{B447505F-F53B-E14E-A9B8-56A5502BE4E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6" w:fontKey="{3542C4FE-7A22-C54A-85F9-A10072C0D7BF}"/>
    <w:embedBold r:id="rId17" w:fontKey="{D2A92DCA-2B7E-BB40-A8AB-0212C7546CF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8" w:fontKey="{3F9417A6-E548-9C4D-82F1-FF2E9173A20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9" w:fontKey="{AA8B9E01-5631-384E-B504-2D6635436D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0CF456" w14:textId="77777777" w:rsidR="00F94F71" w:rsidRDefault="00F94F7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rFonts w:eastAsia="Thorndale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1DC21" w14:textId="77777777" w:rsidR="00F94F71" w:rsidRDefault="00F94F7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rFonts w:eastAsia="Thorndale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32C26" w14:textId="77777777" w:rsidR="00F94F71" w:rsidRDefault="00F94F7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rFonts w:eastAsia="Thorndal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C83C2B" w14:textId="77777777" w:rsidR="002C4AA6" w:rsidRDefault="002C4AA6">
      <w:pPr>
        <w:spacing w:line="240" w:lineRule="auto"/>
        <w:ind w:left="0" w:hanging="2"/>
      </w:pPr>
      <w:r>
        <w:separator/>
      </w:r>
    </w:p>
  </w:footnote>
  <w:footnote w:type="continuationSeparator" w:id="0">
    <w:p w14:paraId="0FD23493" w14:textId="77777777" w:rsidR="002C4AA6" w:rsidRDefault="002C4AA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AFB31" w14:textId="77777777" w:rsidR="00F94F71" w:rsidRDefault="00F94F7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rFonts w:eastAsia="Thorndale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6231D" w14:textId="77777777" w:rsidR="00F94F71" w:rsidRDefault="00F94F7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rFonts w:eastAsia="Thorndale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40AA1" w14:textId="77777777" w:rsidR="00F94F71" w:rsidRDefault="00F94F7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rFonts w:eastAsia="Thorndale"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4"/>
  <w:embedTrueTypeFont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E5F"/>
    <w:rsid w:val="00025DA2"/>
    <w:rsid w:val="00036D29"/>
    <w:rsid w:val="000F0C1C"/>
    <w:rsid w:val="00101C01"/>
    <w:rsid w:val="00144A7A"/>
    <w:rsid w:val="0016758A"/>
    <w:rsid w:val="001946D0"/>
    <w:rsid w:val="001B46D1"/>
    <w:rsid w:val="00240469"/>
    <w:rsid w:val="002C4AA6"/>
    <w:rsid w:val="002D2F83"/>
    <w:rsid w:val="002E31FF"/>
    <w:rsid w:val="003002D1"/>
    <w:rsid w:val="003065B7"/>
    <w:rsid w:val="00313D91"/>
    <w:rsid w:val="0034348F"/>
    <w:rsid w:val="00382176"/>
    <w:rsid w:val="003C133A"/>
    <w:rsid w:val="004270B5"/>
    <w:rsid w:val="004D7A4F"/>
    <w:rsid w:val="0055030C"/>
    <w:rsid w:val="00564FA9"/>
    <w:rsid w:val="005D0C19"/>
    <w:rsid w:val="00757121"/>
    <w:rsid w:val="00776026"/>
    <w:rsid w:val="00804935"/>
    <w:rsid w:val="0085589E"/>
    <w:rsid w:val="00867F15"/>
    <w:rsid w:val="00880E6A"/>
    <w:rsid w:val="008B1539"/>
    <w:rsid w:val="00974A16"/>
    <w:rsid w:val="00997A28"/>
    <w:rsid w:val="00A027D9"/>
    <w:rsid w:val="00A96E5F"/>
    <w:rsid w:val="00AB7E55"/>
    <w:rsid w:val="00C545A4"/>
    <w:rsid w:val="00C92573"/>
    <w:rsid w:val="00CC403B"/>
    <w:rsid w:val="00D7765D"/>
    <w:rsid w:val="00E83CFA"/>
    <w:rsid w:val="00E875C7"/>
    <w:rsid w:val="00E975ED"/>
    <w:rsid w:val="00ED3AF8"/>
    <w:rsid w:val="00F94F71"/>
    <w:rsid w:val="00FB7696"/>
    <w:rsid w:val="00FD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C3066A"/>
  <w15:docId w15:val="{75832779-D295-9746-9C29-2D4542ACE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orndale" w:eastAsia="Thorndale" w:hAnsi="Thorndale" w:cs="Thorndale"/>
        <w:sz w:val="24"/>
        <w:szCs w:val="24"/>
        <w:lang w:val="de-DE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eastAsia="Andale Sans UI"/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unotenzeichen1">
    <w:name w:val="Fußnotenzeichen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Endnotenzeichen1">
    <w:name w:val="Endnotenzeichen1"/>
    <w:rPr>
      <w:w w:val="100"/>
      <w:position w:val="-1"/>
      <w:effect w:val="none"/>
      <w:vertAlign w:val="baseline"/>
      <w:cs w:val="0"/>
      <w:em w:val="none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customStyle="1" w:styleId="Beschriftung1">
    <w:name w:val="Beschriftung1"/>
    <w:basedOn w:val="Normal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Rahmeninhalt">
    <w:name w:val="Rahmeninhalt"/>
    <w:basedOn w:val="BodyText"/>
  </w:style>
  <w:style w:type="paragraph" w:customStyle="1" w:styleId="Verzeichnis">
    <w:name w:val="Verzeichnis"/>
    <w:basedOn w:val="Normal"/>
    <w:pPr>
      <w:suppressLineNumbers/>
    </w:pPr>
    <w:rPr>
      <w:rFonts w:cs="Tahoma"/>
    </w:r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character" w:customStyle="1" w:styleId="HeaderChar">
    <w:name w:val="Header Char"/>
    <w:rPr>
      <w:rFonts w:ascii="Thorndale" w:eastAsia="Andale Sans UI" w:hAnsi="Thorndale"/>
      <w:w w:val="100"/>
      <w:position w:val="-1"/>
      <w:sz w:val="24"/>
      <w:szCs w:val="24"/>
      <w:effect w:val="none"/>
      <w:vertAlign w:val="baseline"/>
      <w:cs w:val="0"/>
      <w:em w:val="none"/>
      <w:lang w:val="de-DE"/>
    </w:r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character" w:customStyle="1" w:styleId="FooterChar">
    <w:name w:val="Footer Char"/>
    <w:rPr>
      <w:rFonts w:ascii="Thorndale" w:eastAsia="Andale Sans UI" w:hAnsi="Thorndale"/>
      <w:w w:val="100"/>
      <w:position w:val="-1"/>
      <w:sz w:val="24"/>
      <w:szCs w:val="24"/>
      <w:effect w:val="none"/>
      <w:vertAlign w:val="baseline"/>
      <w:cs w:val="0"/>
      <w:em w:val="none"/>
      <w:lang w:val="de-D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4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niel/ZeissD%20Dropbox/Daniel%20Zeiss/Documents/Work/PraxisFrankfurt/Templates/Briefkopf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5Swtca6E6x50FJUQSaZ/XVA1ww==">CgMxLjAaJgoBMBIhCh8IB0IbCgdWZXJkYW5hEhBBcmlhbCBVbmljb2RlIE1TOAByITFCcV9JNzBma2hNcGstQXoxYmNYZGwzQzQ1UUFsSm5WSg==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Briefkopf.dotx</Template>
  <TotalTime>3</TotalTime>
  <Pages>1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Daniel Zeiss</cp:lastModifiedBy>
  <cp:revision>7</cp:revision>
  <cp:lastPrinted>2024-05-21T11:11:00Z</cp:lastPrinted>
  <dcterms:created xsi:type="dcterms:W3CDTF">2024-10-16T21:48:00Z</dcterms:created>
  <dcterms:modified xsi:type="dcterms:W3CDTF">2024-10-16T21:55:00Z</dcterms:modified>
</cp:coreProperties>
</file>